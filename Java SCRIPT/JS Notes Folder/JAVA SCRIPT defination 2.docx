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5541" w14:textId="62D080EC" w:rsidR="008918F2" w:rsidRPr="006A1C22" w:rsidRDefault="002E5345" w:rsidP="006A1C22">
      <w:pPr>
        <w:pStyle w:val="Heading1"/>
      </w:pPr>
      <w:r>
        <w:t>JAVA SCRIPT</w:t>
      </w:r>
    </w:p>
    <w:p w14:paraId="425AB310" w14:textId="032D5640" w:rsidR="002E5345" w:rsidRDefault="002E5345" w:rsidP="002E5345">
      <w:pPr>
        <w:pStyle w:val="ListBullet"/>
      </w:pPr>
      <w:proofErr w:type="spellStart"/>
      <w:r>
        <w:t>Typeof</w:t>
      </w:r>
      <w:proofErr w:type="spellEnd"/>
      <w:r>
        <w:t xml:space="preserve"> Operator: </w:t>
      </w:r>
      <w:proofErr w:type="spellStart"/>
      <w:r>
        <w:t>Typeof</w:t>
      </w:r>
      <w:proofErr w:type="spellEnd"/>
      <w:r>
        <w:t xml:space="preserve"> operator is u</w:t>
      </w:r>
      <w:r w:rsidRPr="002E5345">
        <w:t>sed to check the data type of a value:</w:t>
      </w:r>
    </w:p>
    <w:p w14:paraId="386DCDB0" w14:textId="77777777" w:rsidR="002E5345" w:rsidRDefault="002E5345" w:rsidP="002E5345">
      <w:pPr>
        <w:pStyle w:val="ListBullet"/>
      </w:pPr>
      <w:proofErr w:type="spellStart"/>
      <w:r>
        <w:t>typeof</w:t>
      </w:r>
      <w:proofErr w:type="spellEnd"/>
      <w:r>
        <w:t xml:space="preserve"> "</w:t>
      </w:r>
      <w:proofErr w:type="spellStart"/>
      <w:r>
        <w:t>Sheryians</w:t>
      </w:r>
      <w:proofErr w:type="spellEnd"/>
      <w:r>
        <w:t>" // "string"</w:t>
      </w:r>
    </w:p>
    <w:p w14:paraId="6778A7AF" w14:textId="77777777" w:rsidR="002E5345" w:rsidRDefault="002E5345" w:rsidP="002E5345">
      <w:pPr>
        <w:pStyle w:val="ListBullet"/>
      </w:pPr>
      <w:proofErr w:type="spellStart"/>
      <w:r>
        <w:t>typeof</w:t>
      </w:r>
      <w:proofErr w:type="spellEnd"/>
      <w:r>
        <w:t xml:space="preserve"> 99 // "number"</w:t>
      </w:r>
    </w:p>
    <w:p w14:paraId="1AC5E11C" w14:textId="77777777" w:rsidR="002E5345" w:rsidRDefault="002E5345" w:rsidP="002E5345">
      <w:pPr>
        <w:pStyle w:val="ListBullet"/>
      </w:pPr>
      <w:proofErr w:type="spellStart"/>
      <w:r>
        <w:t>typeof</w:t>
      </w:r>
      <w:proofErr w:type="spellEnd"/>
      <w:r>
        <w:t xml:space="preserve"> true // "</w:t>
      </w:r>
      <w:proofErr w:type="spellStart"/>
      <w:r>
        <w:t>boolean</w:t>
      </w:r>
      <w:proofErr w:type="spellEnd"/>
      <w:r>
        <w:t>"</w:t>
      </w:r>
    </w:p>
    <w:p w14:paraId="34599E4E" w14:textId="77777777" w:rsidR="002E5345" w:rsidRDefault="002E5345" w:rsidP="002E5345">
      <w:pPr>
        <w:pStyle w:val="ListBullet"/>
      </w:pPr>
      <w:proofErr w:type="spellStart"/>
      <w:r>
        <w:t>typeof</w:t>
      </w:r>
      <w:proofErr w:type="spellEnd"/>
      <w:r>
        <w:t xml:space="preserve"> undefined // "undefined"</w:t>
      </w:r>
    </w:p>
    <w:p w14:paraId="6D1AD37A" w14:textId="77777777" w:rsidR="002E5345" w:rsidRDefault="002E5345" w:rsidP="002E5345">
      <w:pPr>
        <w:pStyle w:val="ListBullet"/>
      </w:pPr>
      <w:proofErr w:type="spellStart"/>
      <w:r>
        <w:t>typeof</w:t>
      </w:r>
      <w:proofErr w:type="spellEnd"/>
      <w:r>
        <w:t xml:space="preserve"> null // "object" ← known bug</w:t>
      </w:r>
    </w:p>
    <w:p w14:paraId="392FD18D" w14:textId="77777777" w:rsidR="002E5345" w:rsidRDefault="002E5345" w:rsidP="002E5345">
      <w:pPr>
        <w:pStyle w:val="ListBullet"/>
      </w:pPr>
      <w:proofErr w:type="spellStart"/>
      <w:r>
        <w:t>typeof</w:t>
      </w:r>
      <w:proofErr w:type="spellEnd"/>
      <w:r>
        <w:t xml:space="preserve"> [] // "object"</w:t>
      </w:r>
    </w:p>
    <w:p w14:paraId="7A86ED27" w14:textId="77777777" w:rsidR="002E5345" w:rsidRDefault="002E5345" w:rsidP="002E5345">
      <w:pPr>
        <w:pStyle w:val="ListBullet"/>
      </w:pPr>
      <w:proofErr w:type="spellStart"/>
      <w:r>
        <w:t>typeof</w:t>
      </w:r>
      <w:proofErr w:type="spellEnd"/>
      <w:r>
        <w:t xml:space="preserve"> {} // "object"</w:t>
      </w:r>
    </w:p>
    <w:p w14:paraId="648A5FC4" w14:textId="2544F6B1" w:rsidR="002E5345" w:rsidRDefault="002E5345" w:rsidP="002E5345">
      <w:pPr>
        <w:pStyle w:val="ListBullet"/>
        <w:numPr>
          <w:ilvl w:val="0"/>
          <w:numId w:val="0"/>
        </w:numPr>
        <w:ind w:left="432" w:hanging="432"/>
      </w:pPr>
      <w:proofErr w:type="spellStart"/>
      <w:r>
        <w:t>typeof</w:t>
      </w:r>
      <w:proofErr w:type="spellEnd"/>
      <w:r>
        <w:t xml:space="preserve"> </w:t>
      </w:r>
      <w:proofErr w:type="gramStart"/>
      <w:r>
        <w:t>function(){</w:t>
      </w:r>
      <w:proofErr w:type="gramEnd"/>
      <w:r>
        <w:t>} // "function"</w:t>
      </w:r>
    </w:p>
    <w:p w14:paraId="05975172" w14:textId="77777777" w:rsidR="002E5345" w:rsidRDefault="002E5345" w:rsidP="002E5345">
      <w:pPr>
        <w:pStyle w:val="ListBullet"/>
        <w:numPr>
          <w:ilvl w:val="0"/>
          <w:numId w:val="0"/>
        </w:numPr>
        <w:ind w:left="432" w:hanging="432"/>
      </w:pPr>
    </w:p>
    <w:p w14:paraId="558A9702" w14:textId="77777777" w:rsidR="002E5345" w:rsidRPr="002E5345" w:rsidRDefault="002E5345" w:rsidP="002E5345">
      <w:pPr>
        <w:pStyle w:val="ListBullet"/>
        <w:numPr>
          <w:ilvl w:val="0"/>
          <w:numId w:val="6"/>
        </w:numPr>
      </w:pPr>
      <w:r>
        <w:t xml:space="preserve">Operators: </w:t>
      </w:r>
      <w:r>
        <w:t>Operators are special symbols or keywords in JavaScript used to perform operations on values</w:t>
      </w:r>
      <w:r>
        <w:t xml:space="preserve"> </w:t>
      </w:r>
      <w:r w:rsidRPr="002E5345">
        <w:t>(operands).</w:t>
      </w:r>
    </w:p>
    <w:p w14:paraId="5673DAE8" w14:textId="77777777" w:rsidR="002E5345" w:rsidRDefault="002E5345" w:rsidP="002E5345">
      <w:pPr>
        <w:pStyle w:val="ListBullet"/>
        <w:numPr>
          <w:ilvl w:val="0"/>
          <w:numId w:val="6"/>
        </w:numPr>
      </w:pPr>
      <w:r>
        <w:t xml:space="preserve">Control Flow: </w:t>
      </w:r>
      <w:r>
        <w:t>Control flow decides which code runs, when it runs, and how many times it runs.</w:t>
      </w:r>
    </w:p>
    <w:p w14:paraId="6B4EF1DC" w14:textId="0466509C" w:rsidR="002E5345" w:rsidRDefault="002E5345" w:rsidP="002E5345">
      <w:pPr>
        <w:pStyle w:val="ListBullet"/>
        <w:numPr>
          <w:ilvl w:val="0"/>
          <w:numId w:val="8"/>
        </w:numPr>
      </w:pPr>
      <w:r>
        <w:t>It's like decision-making + direction in your JavaScript program.</w:t>
      </w:r>
    </w:p>
    <w:p w14:paraId="2679901D" w14:textId="77777777" w:rsidR="002E5345" w:rsidRDefault="002E5345" w:rsidP="002E5345">
      <w:pPr>
        <w:pStyle w:val="ListBullet"/>
        <w:numPr>
          <w:ilvl w:val="0"/>
          <w:numId w:val="0"/>
        </w:numPr>
        <w:ind w:left="432" w:hanging="432"/>
      </w:pPr>
    </w:p>
    <w:p w14:paraId="0062A136" w14:textId="77777777" w:rsidR="002E5345" w:rsidRDefault="002E5345" w:rsidP="002E5345">
      <w:pPr>
        <w:pStyle w:val="ListBullet"/>
        <w:numPr>
          <w:ilvl w:val="0"/>
          <w:numId w:val="7"/>
        </w:numPr>
      </w:pPr>
      <w:r>
        <w:rPr>
          <w:rFonts w:ascii="Segoe UI Emoji" w:hAnsi="Segoe UI Emoji" w:cs="Segoe UI Emoji"/>
        </w:rPr>
        <w:t>⚠️</w:t>
      </w:r>
      <w:r>
        <w:t xml:space="preserve"> Common Confusions</w:t>
      </w:r>
    </w:p>
    <w:p w14:paraId="62CF4F36" w14:textId="77777777" w:rsidR="002E5345" w:rsidRDefault="002E5345" w:rsidP="002E5345">
      <w:pPr>
        <w:pStyle w:val="ListBullet"/>
        <w:numPr>
          <w:ilvl w:val="0"/>
          <w:numId w:val="7"/>
        </w:numPr>
      </w:pPr>
      <w:r>
        <w:t>switch-case executes all cases after a match unless you break</w:t>
      </w:r>
    </w:p>
    <w:p w14:paraId="461EA61B" w14:textId="77777777" w:rsidR="002E5345" w:rsidRDefault="002E5345" w:rsidP="002E5345">
      <w:pPr>
        <w:pStyle w:val="ListBullet"/>
        <w:numPr>
          <w:ilvl w:val="0"/>
          <w:numId w:val="7"/>
        </w:numPr>
      </w:pPr>
      <w:r>
        <w:t>else if chain works top-down — order matters</w:t>
      </w:r>
    </w:p>
    <w:p w14:paraId="60778657" w14:textId="0F9A4F88" w:rsidR="002E5345" w:rsidRPr="002E5345" w:rsidRDefault="002E5345" w:rsidP="002E5345">
      <w:pPr>
        <w:pStyle w:val="ListBullet"/>
        <w:numPr>
          <w:ilvl w:val="0"/>
          <w:numId w:val="7"/>
        </w:numPr>
      </w:pPr>
      <w:r>
        <w:t>You can use truthy/</w:t>
      </w:r>
      <w:proofErr w:type="spellStart"/>
      <w:r>
        <w:t>falsy</w:t>
      </w:r>
      <w:proofErr w:type="spellEnd"/>
      <w:r>
        <w:t xml:space="preserve"> values directly in if</w:t>
      </w:r>
    </w:p>
    <w:sectPr w:rsidR="002E5345" w:rsidRPr="002E5345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1641" w14:textId="77777777" w:rsidR="00E32322" w:rsidRDefault="00E32322">
      <w:r>
        <w:separator/>
      </w:r>
    </w:p>
    <w:p w14:paraId="6CC5BC56" w14:textId="77777777" w:rsidR="00E32322" w:rsidRDefault="00E32322"/>
  </w:endnote>
  <w:endnote w:type="continuationSeparator" w:id="0">
    <w:p w14:paraId="729FF605" w14:textId="77777777" w:rsidR="00E32322" w:rsidRDefault="00E32322">
      <w:r>
        <w:continuationSeparator/>
      </w:r>
    </w:p>
    <w:p w14:paraId="7DAE13D3" w14:textId="77777777" w:rsidR="00E32322" w:rsidRDefault="00E323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C88A31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71928" w14:textId="77777777" w:rsidR="00E32322" w:rsidRDefault="00E32322">
      <w:r>
        <w:separator/>
      </w:r>
    </w:p>
    <w:p w14:paraId="599CCE20" w14:textId="77777777" w:rsidR="00E32322" w:rsidRDefault="00E32322"/>
  </w:footnote>
  <w:footnote w:type="continuationSeparator" w:id="0">
    <w:p w14:paraId="6178AA0F" w14:textId="77777777" w:rsidR="00E32322" w:rsidRDefault="00E32322">
      <w:r>
        <w:continuationSeparator/>
      </w:r>
    </w:p>
    <w:p w14:paraId="6D20EA45" w14:textId="77777777" w:rsidR="00E32322" w:rsidRDefault="00E323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B5682"/>
    <w:multiLevelType w:val="hybridMultilevel"/>
    <w:tmpl w:val="871257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D0225"/>
    <w:multiLevelType w:val="hybridMultilevel"/>
    <w:tmpl w:val="071E8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641E2"/>
    <w:multiLevelType w:val="hybridMultilevel"/>
    <w:tmpl w:val="50808DA6"/>
    <w:lvl w:ilvl="0" w:tplc="A1F81D32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4"/>
  </w:num>
  <w:num w:numId="4" w16cid:durableId="2092775256">
    <w:abstractNumId w:val="7"/>
  </w:num>
  <w:num w:numId="5" w16cid:durableId="1213227176">
    <w:abstractNumId w:val="0"/>
  </w:num>
  <w:num w:numId="6" w16cid:durableId="1005940454">
    <w:abstractNumId w:val="5"/>
  </w:num>
  <w:num w:numId="7" w16cid:durableId="1443184866">
    <w:abstractNumId w:val="3"/>
  </w:num>
  <w:num w:numId="8" w16cid:durableId="154691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45"/>
    <w:rsid w:val="0004068E"/>
    <w:rsid w:val="001F0CCA"/>
    <w:rsid w:val="002E5345"/>
    <w:rsid w:val="00384C4B"/>
    <w:rsid w:val="00425F0D"/>
    <w:rsid w:val="00467017"/>
    <w:rsid w:val="006A1C22"/>
    <w:rsid w:val="00713E5A"/>
    <w:rsid w:val="00722ABB"/>
    <w:rsid w:val="008918F2"/>
    <w:rsid w:val="00A00F75"/>
    <w:rsid w:val="00B41922"/>
    <w:rsid w:val="00C341E8"/>
    <w:rsid w:val="00CF001E"/>
    <w:rsid w:val="00E32322"/>
    <w:rsid w:val="00E34FED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42CCF"/>
  <w15:chartTrackingRefBased/>
  <w15:docId w15:val="{BBB55A9E-EFE7-47C8-B7BA-8C0FD448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10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2026-06-13T03:28:00Z</dcterms:created>
  <dcterms:modified xsi:type="dcterms:W3CDTF">2026-06-13T03:38:00Z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