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DA34" w14:textId="5F5EF6B7" w:rsidR="008918F2" w:rsidRPr="006A1C22" w:rsidRDefault="002A165B" w:rsidP="006A1C22">
      <w:pPr>
        <w:pStyle w:val="Heading1"/>
      </w:pPr>
      <w:r>
        <w:t>Java Script OPERATORS</w:t>
      </w:r>
    </w:p>
    <w:p w14:paraId="7D1F3276" w14:textId="196825B7" w:rsidR="008918F2" w:rsidRDefault="002A165B" w:rsidP="002A165B">
      <w:pPr>
        <w:pStyle w:val="Heading2"/>
        <w:numPr>
          <w:ilvl w:val="0"/>
          <w:numId w:val="6"/>
        </w:numPr>
        <w:rPr>
          <w:b w:val="0"/>
          <w:bCs/>
          <w:sz w:val="40"/>
          <w:szCs w:val="40"/>
        </w:rPr>
      </w:pPr>
      <w:r>
        <w:rPr>
          <w:sz w:val="40"/>
          <w:szCs w:val="40"/>
        </w:rPr>
        <w:t xml:space="preserve">ASSINGMENT OPERATOR: </w:t>
      </w:r>
      <w:r>
        <w:rPr>
          <w:b w:val="0"/>
          <w:bCs/>
          <w:sz w:val="40"/>
          <w:szCs w:val="40"/>
        </w:rPr>
        <w:t>Assign values to the</w:t>
      </w:r>
      <w:r w:rsidR="00956358">
        <w:rPr>
          <w:b w:val="0"/>
          <w:bCs/>
          <w:sz w:val="40"/>
          <w:szCs w:val="40"/>
        </w:rPr>
        <w:t xml:space="preserve"> Variables.</w:t>
      </w:r>
    </w:p>
    <w:p w14:paraId="3E65D5DD" w14:textId="466B50AD" w:rsidR="00956358" w:rsidRDefault="00956358" w:rsidP="00956358">
      <w:r>
        <w:t xml:space="preserve">             </w:t>
      </w:r>
    </w:p>
    <w:p w14:paraId="705E9B4A" w14:textId="77777777" w:rsidR="00956358" w:rsidRDefault="00956358" w:rsidP="00956358">
      <w:r>
        <w:t xml:space="preserve">            </w:t>
      </w:r>
      <w:r>
        <w:t>= // assigns value</w:t>
      </w:r>
    </w:p>
    <w:p w14:paraId="7878494F" w14:textId="0506FB08" w:rsidR="00956358" w:rsidRDefault="00956358" w:rsidP="00956358">
      <w:r>
        <w:t xml:space="preserve">            </w:t>
      </w:r>
      <w:r>
        <w:t>+= // a += b =&gt; a = a + b</w:t>
      </w:r>
    </w:p>
    <w:p w14:paraId="39A15D67" w14:textId="41E13E02" w:rsidR="00956358" w:rsidRDefault="00956358" w:rsidP="00956358">
      <w:r>
        <w:t xml:space="preserve">            </w:t>
      </w:r>
      <w:r>
        <w:t>-= // a -= b</w:t>
      </w:r>
    </w:p>
    <w:p w14:paraId="6E602AB1" w14:textId="0E6488D0" w:rsidR="00956358" w:rsidRPr="00956358" w:rsidRDefault="00956358" w:rsidP="00956358">
      <w:r>
        <w:t xml:space="preserve">            </w:t>
      </w:r>
      <w:r>
        <w:t>*=, /=, %=</w:t>
      </w:r>
    </w:p>
    <w:p w14:paraId="62D3065E" w14:textId="3816F72F" w:rsidR="00956358" w:rsidRPr="00956358" w:rsidRDefault="00956358" w:rsidP="00956358"/>
    <w:sectPr w:rsidR="00956358" w:rsidRPr="00956358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CB27" w14:textId="77777777" w:rsidR="001326B7" w:rsidRDefault="001326B7">
      <w:r>
        <w:separator/>
      </w:r>
    </w:p>
    <w:p w14:paraId="11FE5FDA" w14:textId="77777777" w:rsidR="001326B7" w:rsidRDefault="001326B7"/>
  </w:endnote>
  <w:endnote w:type="continuationSeparator" w:id="0">
    <w:p w14:paraId="058B087C" w14:textId="77777777" w:rsidR="001326B7" w:rsidRDefault="001326B7">
      <w:r>
        <w:continuationSeparator/>
      </w:r>
    </w:p>
    <w:p w14:paraId="41D14235" w14:textId="77777777" w:rsidR="001326B7" w:rsidRDefault="001326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6B50E4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72E08" w14:textId="77777777" w:rsidR="001326B7" w:rsidRDefault="001326B7">
      <w:r>
        <w:separator/>
      </w:r>
    </w:p>
    <w:p w14:paraId="463DEFED" w14:textId="77777777" w:rsidR="001326B7" w:rsidRDefault="001326B7"/>
  </w:footnote>
  <w:footnote w:type="continuationSeparator" w:id="0">
    <w:p w14:paraId="5C7BA3A6" w14:textId="77777777" w:rsidR="001326B7" w:rsidRDefault="001326B7">
      <w:r>
        <w:continuationSeparator/>
      </w:r>
    </w:p>
    <w:p w14:paraId="0E41FF62" w14:textId="77777777" w:rsidR="001326B7" w:rsidRDefault="001326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D2211"/>
    <w:multiLevelType w:val="hybridMultilevel"/>
    <w:tmpl w:val="3F144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3"/>
  </w:num>
  <w:num w:numId="4" w16cid:durableId="2092775256">
    <w:abstractNumId w:val="4"/>
  </w:num>
  <w:num w:numId="5" w16cid:durableId="1213227176">
    <w:abstractNumId w:val="0"/>
  </w:num>
  <w:num w:numId="6" w16cid:durableId="1534685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5B"/>
    <w:rsid w:val="0004068E"/>
    <w:rsid w:val="001326B7"/>
    <w:rsid w:val="001F0CCA"/>
    <w:rsid w:val="002A165B"/>
    <w:rsid w:val="00384C4B"/>
    <w:rsid w:val="00425F0D"/>
    <w:rsid w:val="00467017"/>
    <w:rsid w:val="006A1C22"/>
    <w:rsid w:val="00713E5A"/>
    <w:rsid w:val="008918F2"/>
    <w:rsid w:val="00956358"/>
    <w:rsid w:val="00A00F75"/>
    <w:rsid w:val="00B41922"/>
    <w:rsid w:val="00C341E8"/>
    <w:rsid w:val="00CA6970"/>
    <w:rsid w:val="00CF001E"/>
    <w:rsid w:val="00E34FED"/>
    <w:rsid w:val="00E428BD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BDF3B"/>
  <w15:chartTrackingRefBased/>
  <w15:docId w15:val="{673AF6AB-83EF-401C-B7F8-3E175D09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12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2026-06-15T07:45:00Z</dcterms:created>
  <dcterms:modified xsi:type="dcterms:W3CDTF">2026-06-15T07:57:00Z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